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CSA1509-Cloud computing and big data analytics</w:t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Experiment-2</w:t>
      </w:r>
      <w:bookmarkStart w:id="0" w:name="_GoBack"/>
      <w:bookmarkEnd w:id="0"/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Create a simple cloud software application for Property Buying &amp; Rental process (In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Chennai city) using any Cloud Service Provider to demonstrate SaaS include the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necessary fields such as Buy, Rent, commercial, Rental Agreement , Rental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Agreement, Area, place, Range, property value etc.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Input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014" cy="3976688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b="5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014" cy="39766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5729799" cy="2605088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9799" cy="26050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72175" cy="1185863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118586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6015038" cy="418401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5038" cy="4184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52</Words>
  <Characters>309</Characters>
  <Lines>12</Lines>
  <Paragraphs>8</Paragraphs>
  <CharactersWithSpaces>353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Divya J</dc:creator>
  <cp:lastModifiedBy>vivo user</cp:lastModifiedBy>
  <cp:revision>3</cp:revision>
  <cp:lastPrinted>2026-07-10T04:48:00Z</cp:lastPrinted>
  <dcterms:created xsi:type="dcterms:W3CDTF">2026-07-10T16:54:00Z</dcterms:created>
  <dcterms:modified xsi:type="dcterms:W3CDTF">2026-07-29T14:57:49Z</dcterms:modified>
</cp:coreProperties>
</file>